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D18A" w14:textId="61926CD8" w:rsidR="005B3F9A" w:rsidRPr="00E56406" w:rsidRDefault="0078692B" w:rsidP="00D2035D">
      <w:pPr>
        <w:spacing w:after="0"/>
        <w:jc w:val="center"/>
        <w:rPr>
          <w:rFonts w:ascii="Montserrat" w:hAnsi="Montserrat" w:cs="Times New Roman"/>
          <w:b/>
          <w:bCs/>
          <w:sz w:val="32"/>
          <w:szCs w:val="32"/>
        </w:rPr>
      </w:pPr>
      <w:r w:rsidRPr="00E56406">
        <w:rPr>
          <w:rFonts w:ascii="Montserrat" w:hAnsi="Montserrat" w:cs="Times New Roman"/>
          <w:b/>
          <w:bCs/>
          <w:sz w:val="32"/>
          <w:szCs w:val="32"/>
        </w:rPr>
        <w:t>W</w:t>
      </w:r>
      <w:r w:rsidR="005B3F9A" w:rsidRPr="00E56406">
        <w:rPr>
          <w:rFonts w:ascii="Montserrat" w:hAnsi="Montserrat" w:cs="Times New Roman"/>
          <w:b/>
          <w:bCs/>
          <w:sz w:val="32"/>
          <w:szCs w:val="32"/>
        </w:rPr>
        <w:t xml:space="preserve">ORKSHEET </w:t>
      </w:r>
      <w:r w:rsidR="0041615A">
        <w:rPr>
          <w:rFonts w:ascii="Montserrat" w:hAnsi="Montserrat" w:cs="Times New Roman"/>
          <w:b/>
          <w:bCs/>
          <w:sz w:val="32"/>
          <w:szCs w:val="32"/>
        </w:rPr>
        <w:t>4</w:t>
      </w:r>
    </w:p>
    <w:p w14:paraId="3CBA8EBF" w14:textId="77777777" w:rsidR="0006269D" w:rsidRPr="00E56406" w:rsidRDefault="0006269D" w:rsidP="005B3F9A">
      <w:pPr>
        <w:jc w:val="center"/>
        <w:rPr>
          <w:rFonts w:ascii="Montserrat" w:hAnsi="Montserrat" w:cs="Times New Roman"/>
          <w:b/>
          <w:bCs/>
          <w:sz w:val="20"/>
          <w:szCs w:val="20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E56406" w14:paraId="4D2E3681" w14:textId="77777777" w:rsidTr="002F17B9">
        <w:tc>
          <w:tcPr>
            <w:tcW w:w="5670" w:type="dxa"/>
          </w:tcPr>
          <w:p w14:paraId="5C0319B7" w14:textId="77777777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Student Name: Prateek Verma</w:t>
            </w:r>
          </w:p>
          <w:p w14:paraId="7DFE63A2" w14:textId="77777777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 xml:space="preserve">Branch: </w:t>
            </w:r>
            <w:r w:rsidR="00773AEE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MCA (CC &amp; DEVOPS)</w:t>
            </w:r>
          </w:p>
          <w:p w14:paraId="23413C1C" w14:textId="77777777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  <w:vertAlign w:val="superscript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 xml:space="preserve">Semester: </w:t>
            </w:r>
            <w:proofErr w:type="spellStart"/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I</w:t>
            </w:r>
            <w:r w:rsidR="008277A4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I</w:t>
            </w:r>
            <w:r w:rsidR="00783FB4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I</w:t>
            </w:r>
            <w:r w:rsidR="00783FB4">
              <w:rPr>
                <w:rFonts w:ascii="Montserrat" w:hAnsi="Montserrat" w:cs="Times New Roman"/>
                <w:b/>
                <w:bCs/>
                <w:sz w:val="24"/>
                <w:szCs w:val="24"/>
                <w:vertAlign w:val="superscript"/>
              </w:rPr>
              <w:t>rd</w:t>
            </w:r>
            <w:proofErr w:type="spellEnd"/>
          </w:p>
          <w:p w14:paraId="18ABB433" w14:textId="4E646851" w:rsidR="005B3F9A" w:rsidRPr="00E56406" w:rsidRDefault="005B3F9A" w:rsidP="005B3F9A">
            <w:pPr>
              <w:spacing w:after="0"/>
              <w:ind w:left="1877" w:hanging="1877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 xml:space="preserve">Subject Name: </w:t>
            </w:r>
            <w:r w:rsidR="00721711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Technical Training</w:t>
            </w:r>
          </w:p>
        </w:tc>
        <w:tc>
          <w:tcPr>
            <w:tcW w:w="4820" w:type="dxa"/>
          </w:tcPr>
          <w:p w14:paraId="0E2CBA95" w14:textId="77777777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UID: 25MCC20062</w:t>
            </w:r>
          </w:p>
          <w:p w14:paraId="64FEA67E" w14:textId="09EA0E71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Section/Group: 25MCC-10</w:t>
            </w:r>
            <w:r w:rsidR="008277A4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1</w:t>
            </w:r>
          </w:p>
          <w:p w14:paraId="18460ABD" w14:textId="23A638B3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Date of Performance:</w:t>
            </w:r>
            <w:r w:rsidR="00934B5E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 xml:space="preserve"> </w:t>
            </w:r>
            <w:r w:rsidR="0041615A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21</w:t>
            </w:r>
            <w:r w:rsidR="00783FB4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/</w:t>
            </w:r>
            <w:r w:rsidR="008277A4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0</w:t>
            </w:r>
            <w:r w:rsidR="000453B1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9</w:t>
            </w:r>
            <w:r w:rsidR="008277A4"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/2026</w:t>
            </w:r>
          </w:p>
          <w:p w14:paraId="5216BBC4" w14:textId="3A3AB2EE" w:rsidR="005B3F9A" w:rsidRPr="00E56406" w:rsidRDefault="005B3F9A" w:rsidP="005B3F9A">
            <w:pPr>
              <w:spacing w:after="0"/>
              <w:rPr>
                <w:rFonts w:ascii="Montserrat" w:hAnsi="Montserrat" w:cs="Times New Roman"/>
                <w:b/>
                <w:bCs/>
                <w:sz w:val="24"/>
                <w:szCs w:val="24"/>
              </w:rPr>
            </w:pPr>
            <w:r w:rsidRPr="00E56406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Subject Code: 25CA</w:t>
            </w:r>
            <w:r w:rsidR="00721711">
              <w:rPr>
                <w:rFonts w:ascii="Montserrat" w:hAnsi="Montserrat" w:cs="Times New Roman"/>
                <w:b/>
                <w:bCs/>
                <w:sz w:val="24"/>
                <w:szCs w:val="24"/>
              </w:rPr>
              <w:t>P-707</w:t>
            </w:r>
          </w:p>
        </w:tc>
      </w:tr>
    </w:tbl>
    <w:p w14:paraId="00EDC6B6" w14:textId="77777777" w:rsidR="00897199" w:rsidRDefault="00897199" w:rsidP="007F235F">
      <w:pPr>
        <w:rPr>
          <w:rFonts w:ascii="Montserrat" w:hAnsi="Montserrat" w:cs="Times New Roman"/>
          <w:sz w:val="23"/>
          <w:szCs w:val="23"/>
        </w:rPr>
      </w:pPr>
    </w:p>
    <w:p w14:paraId="0AE430BE" w14:textId="51D90058" w:rsidR="00721711" w:rsidRDefault="00660F23" w:rsidP="007F235F">
      <w:pPr>
        <w:rPr>
          <w:rFonts w:ascii="Montserrat" w:hAnsi="Montserrat" w:cs="Times New Roman"/>
          <w:b/>
          <w:bCs/>
          <w:sz w:val="23"/>
          <w:szCs w:val="23"/>
        </w:rPr>
      </w:pPr>
      <w:r>
        <w:rPr>
          <w:rFonts w:ascii="Montserrat" w:hAnsi="Montserrat" w:cs="Times New Roman"/>
          <w:b/>
          <w:bCs/>
          <w:sz w:val="23"/>
          <w:szCs w:val="23"/>
        </w:rPr>
        <w:t xml:space="preserve">Experiment: </w:t>
      </w:r>
      <w:r w:rsidR="0041615A" w:rsidRPr="0041615A">
        <w:rPr>
          <w:rFonts w:ascii="Montserrat" w:hAnsi="Montserrat" w:cs="Times New Roman"/>
          <w:b/>
          <w:bCs/>
          <w:sz w:val="23"/>
          <w:szCs w:val="23"/>
        </w:rPr>
        <w:t>Full Stack Integration of a Job Portal with MongoDB Database and JWT Authentication.</w:t>
      </w:r>
    </w:p>
    <w:p w14:paraId="1E394E66" w14:textId="14347655" w:rsidR="00660F23" w:rsidRDefault="00660F23" w:rsidP="00660F23">
      <w:pPr>
        <w:pStyle w:val="ListParagraph"/>
        <w:numPr>
          <w:ilvl w:val="0"/>
          <w:numId w:val="11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Aim:</w:t>
      </w:r>
    </w:p>
    <w:p w14:paraId="0A5EF029" w14:textId="544C764B" w:rsidR="0041615A" w:rsidRP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Transition a </w:t>
      </w:r>
      <w:proofErr w:type="gramStart"/>
      <w:r w:rsidRPr="0041615A">
        <w:rPr>
          <w:rFonts w:ascii="Montserrat" w:hAnsi="Montserrat" w:cs="Times New Roman"/>
          <w:sz w:val="23"/>
          <w:szCs w:val="23"/>
        </w:rPr>
        <w:t>frontend</w:t>
      </w:r>
      <w:proofErr w:type="gramEnd"/>
      <w:r w:rsidRPr="0041615A">
        <w:rPr>
          <w:rFonts w:ascii="Montserrat" w:hAnsi="Montserrat" w:cs="Times New Roman"/>
          <w:sz w:val="23"/>
          <w:szCs w:val="23"/>
        </w:rPr>
        <w:t>-only React job portal into a full MERN stack application.</w:t>
      </w:r>
    </w:p>
    <w:p w14:paraId="77300080" w14:textId="314CA8C9" w:rsidR="0041615A" w:rsidRP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>Develop a secure Node.js and Express backend to serve REST APIs for user authentication and job listings.</w:t>
      </w:r>
    </w:p>
    <w:p w14:paraId="079023C4" w14:textId="4A265EAE" w:rsidR="0041615A" w:rsidRP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Implement robust password security using </w:t>
      </w:r>
      <w:proofErr w:type="spellStart"/>
      <w:r w:rsidRPr="0041615A">
        <w:rPr>
          <w:rFonts w:ascii="Montserrat" w:hAnsi="Montserrat" w:cs="Times New Roman"/>
          <w:sz w:val="23"/>
          <w:szCs w:val="23"/>
        </w:rPr>
        <w:t>bcrypt</w:t>
      </w:r>
      <w:proofErr w:type="spellEnd"/>
      <w:r w:rsidRPr="0041615A">
        <w:rPr>
          <w:rFonts w:ascii="Montserrat" w:hAnsi="Montserrat" w:cs="Times New Roman"/>
          <w:sz w:val="23"/>
          <w:szCs w:val="23"/>
        </w:rPr>
        <w:t xml:space="preserve"> hashing and manage user sessions via JSON Web Tokens (JWT).</w:t>
      </w:r>
    </w:p>
    <w:p w14:paraId="3FB8D405" w14:textId="25ADFF33" w:rsidR="0041615A" w:rsidRP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>Design and implement a MongoDB database using Mongoose schemas to persistently store user credentials and job data.</w:t>
      </w:r>
    </w:p>
    <w:p w14:paraId="01CAB5DD" w14:textId="27367726" w:rsidR="0098137B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Integrate the React frontend to fetch and display dynamic database content using the </w:t>
      </w:r>
      <w:proofErr w:type="spellStart"/>
      <w:r w:rsidRPr="0041615A">
        <w:rPr>
          <w:rFonts w:ascii="Montserrat" w:hAnsi="Montserrat" w:cs="Times New Roman"/>
          <w:sz w:val="23"/>
          <w:szCs w:val="23"/>
        </w:rPr>
        <w:t>useEffect</w:t>
      </w:r>
      <w:proofErr w:type="spellEnd"/>
      <w:r w:rsidRPr="0041615A">
        <w:rPr>
          <w:rFonts w:ascii="Montserrat" w:hAnsi="Montserrat" w:cs="Times New Roman"/>
          <w:sz w:val="23"/>
          <w:szCs w:val="23"/>
        </w:rPr>
        <w:t xml:space="preserve"> hook, completely replacing hardcoded state.</w:t>
      </w:r>
      <w:r w:rsidR="0098137B">
        <w:rPr>
          <w:rFonts w:ascii="Montserrat" w:hAnsi="Montserrat" w:cs="Times New Roman"/>
          <w:sz w:val="23"/>
          <w:szCs w:val="23"/>
        </w:rPr>
        <w:br/>
      </w:r>
    </w:p>
    <w:p w14:paraId="5FC0933D" w14:textId="77777777" w:rsidR="0041615A" w:rsidRDefault="002507B7" w:rsidP="0041615A">
      <w:pPr>
        <w:pStyle w:val="ListParagraph"/>
        <w:numPr>
          <w:ilvl w:val="0"/>
          <w:numId w:val="11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Prerequisites:</w:t>
      </w:r>
    </w:p>
    <w:p w14:paraId="2E8C7C79" w14:textId="77777777" w:rsid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Visual Studio Code (VS Code). </w:t>
      </w:r>
    </w:p>
    <w:p w14:paraId="574E45DB" w14:textId="77777777" w:rsid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Node.js installed on your system. </w:t>
      </w:r>
    </w:p>
    <w:p w14:paraId="2613BFB8" w14:textId="77777777" w:rsidR="0041615A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MongoDB Community Server and MongoDB Compass </w:t>
      </w:r>
      <w:proofErr w:type="gramStart"/>
      <w:r w:rsidRPr="0041615A">
        <w:rPr>
          <w:rFonts w:ascii="Montserrat" w:hAnsi="Montserrat" w:cs="Times New Roman"/>
          <w:sz w:val="23"/>
          <w:szCs w:val="23"/>
        </w:rPr>
        <w:t>installed</w:t>
      </w:r>
      <w:proofErr w:type="gramEnd"/>
      <w:r w:rsidRPr="0041615A">
        <w:rPr>
          <w:rFonts w:ascii="Montserrat" w:hAnsi="Montserrat" w:cs="Times New Roman"/>
          <w:sz w:val="23"/>
          <w:szCs w:val="23"/>
        </w:rPr>
        <w:t xml:space="preserve"> and running locally.</w:t>
      </w:r>
    </w:p>
    <w:p w14:paraId="68EF43C3" w14:textId="5E28DF16" w:rsidR="00C20933" w:rsidRDefault="0041615A" w:rsidP="0041615A">
      <w:pPr>
        <w:pStyle w:val="ListParagraph"/>
        <w:numPr>
          <w:ilvl w:val="1"/>
          <w:numId w:val="11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>Postman for API testing.</w:t>
      </w:r>
    </w:p>
    <w:p w14:paraId="524AB927" w14:textId="77777777" w:rsidR="0041615A" w:rsidRPr="0041615A" w:rsidRDefault="0041615A" w:rsidP="0041615A">
      <w:pPr>
        <w:pStyle w:val="ListParagraph"/>
        <w:ind w:left="1440"/>
        <w:rPr>
          <w:rFonts w:ascii="Montserrat" w:hAnsi="Montserrat" w:cs="Times New Roman"/>
          <w:sz w:val="23"/>
          <w:szCs w:val="23"/>
        </w:rPr>
      </w:pPr>
    </w:p>
    <w:p w14:paraId="4546B140" w14:textId="1D882864" w:rsidR="00C20933" w:rsidRDefault="00C20933" w:rsidP="00C20933">
      <w:pPr>
        <w:pStyle w:val="ListParagraph"/>
        <w:numPr>
          <w:ilvl w:val="0"/>
          <w:numId w:val="11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Implementation Steps:</w:t>
      </w:r>
    </w:p>
    <w:p w14:paraId="7797B822" w14:textId="714EC622" w:rsidR="000453B1" w:rsidRDefault="0041615A" w:rsidP="000453B1">
      <w:pPr>
        <w:pStyle w:val="ListParagraph"/>
        <w:numPr>
          <w:ilvl w:val="0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Backend p</w:t>
      </w:r>
      <w:r w:rsidR="007C54D7" w:rsidRPr="007C54D7">
        <w:rPr>
          <w:rFonts w:ascii="Montserrat" w:hAnsi="Montserrat" w:cs="Times New Roman"/>
          <w:sz w:val="23"/>
          <w:szCs w:val="23"/>
        </w:rPr>
        <w:t>roject Setup:</w:t>
      </w:r>
    </w:p>
    <w:p w14:paraId="72EDF56E" w14:textId="58356A7E" w:rsidR="000453B1" w:rsidRDefault="000453B1" w:rsidP="000453B1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0453B1">
        <w:rPr>
          <w:rFonts w:ascii="Montserrat" w:hAnsi="Montserrat" w:cs="Times New Roman"/>
          <w:sz w:val="23"/>
          <w:szCs w:val="23"/>
        </w:rPr>
        <w:t xml:space="preserve">Create a </w:t>
      </w:r>
      <w:r w:rsidR="0041615A">
        <w:rPr>
          <w:rFonts w:ascii="Montserrat" w:hAnsi="Montserrat" w:cs="Times New Roman"/>
          <w:sz w:val="23"/>
          <w:szCs w:val="23"/>
        </w:rPr>
        <w:t xml:space="preserve">backend </w:t>
      </w:r>
      <w:r w:rsidRPr="000453B1">
        <w:rPr>
          <w:rFonts w:ascii="Montserrat" w:hAnsi="Montserrat" w:cs="Times New Roman"/>
          <w:sz w:val="23"/>
          <w:szCs w:val="23"/>
        </w:rPr>
        <w:t>folder</w:t>
      </w:r>
    </w:p>
    <w:p w14:paraId="6745B8CB" w14:textId="69C1070E" w:rsidR="000453B1" w:rsidRDefault="000453B1" w:rsidP="000453B1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0453B1">
        <w:rPr>
          <w:rFonts w:ascii="Montserrat" w:hAnsi="Montserrat" w:cs="Times New Roman"/>
          <w:sz w:val="23"/>
          <w:szCs w:val="23"/>
        </w:rPr>
        <w:t xml:space="preserve">Initialized the backend </w:t>
      </w:r>
      <w:r w:rsidR="0041615A">
        <w:rPr>
          <w:rFonts w:ascii="Montserrat" w:hAnsi="Montserrat" w:cs="Times New Roman"/>
          <w:sz w:val="23"/>
          <w:szCs w:val="23"/>
        </w:rPr>
        <w:t xml:space="preserve">server </w:t>
      </w:r>
      <w:r w:rsidRPr="000453B1">
        <w:rPr>
          <w:rFonts w:ascii="Montserrat" w:hAnsi="Montserrat" w:cs="Times New Roman"/>
          <w:sz w:val="23"/>
          <w:szCs w:val="23"/>
        </w:rPr>
        <w:t>using</w:t>
      </w:r>
      <w:r>
        <w:rPr>
          <w:rFonts w:ascii="Montserrat" w:hAnsi="Montserrat" w:cs="Times New Roman"/>
          <w:sz w:val="23"/>
          <w:szCs w:val="23"/>
        </w:rPr>
        <w:t>:</w:t>
      </w:r>
    </w:p>
    <w:p w14:paraId="33228384" w14:textId="6428C9C2" w:rsidR="000453B1" w:rsidRDefault="000453B1" w:rsidP="000453B1">
      <w:pPr>
        <w:pStyle w:val="ListParagraph"/>
        <w:ind w:left="2160"/>
        <w:rPr>
          <w:rFonts w:ascii="Montserrat" w:hAnsi="Montserrat" w:cs="Times New Roman"/>
          <w:b/>
          <w:bCs/>
          <w:sz w:val="23"/>
          <w:szCs w:val="23"/>
        </w:rPr>
      </w:pPr>
      <w:proofErr w:type="spellStart"/>
      <w:r w:rsidRPr="000453B1">
        <w:rPr>
          <w:rFonts w:ascii="Montserrat" w:hAnsi="Montserrat" w:cs="Times New Roman"/>
          <w:b/>
          <w:bCs/>
          <w:sz w:val="23"/>
          <w:szCs w:val="23"/>
        </w:rPr>
        <w:t>npm</w:t>
      </w:r>
      <w:proofErr w:type="spellEnd"/>
      <w:r w:rsidRPr="000453B1">
        <w:rPr>
          <w:rFonts w:ascii="Montserrat" w:hAnsi="Montserrat" w:cs="Times New Roman"/>
          <w:b/>
          <w:bCs/>
          <w:sz w:val="23"/>
          <w:szCs w:val="23"/>
        </w:rPr>
        <w:t xml:space="preserve"> </w:t>
      </w:r>
      <w:proofErr w:type="spellStart"/>
      <w:r w:rsidRPr="000453B1">
        <w:rPr>
          <w:rFonts w:ascii="Montserrat" w:hAnsi="Montserrat" w:cs="Times New Roman"/>
          <w:b/>
          <w:bCs/>
          <w:sz w:val="23"/>
          <w:szCs w:val="23"/>
        </w:rPr>
        <w:t>init</w:t>
      </w:r>
      <w:proofErr w:type="spellEnd"/>
      <w:r w:rsidRPr="000453B1">
        <w:rPr>
          <w:rFonts w:ascii="Montserrat" w:hAnsi="Montserrat" w:cs="Times New Roman"/>
          <w:b/>
          <w:bCs/>
          <w:sz w:val="23"/>
          <w:szCs w:val="23"/>
        </w:rPr>
        <w:t xml:space="preserve"> -y</w:t>
      </w:r>
    </w:p>
    <w:p w14:paraId="644BD13E" w14:textId="77777777" w:rsidR="000453B1" w:rsidRDefault="000453B1" w:rsidP="000453B1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0453B1">
        <w:rPr>
          <w:rFonts w:ascii="Montserrat" w:hAnsi="Montserrat" w:cs="Times New Roman"/>
          <w:sz w:val="23"/>
          <w:szCs w:val="23"/>
        </w:rPr>
        <w:t>Installed required dependencies using</w:t>
      </w:r>
      <w:r>
        <w:rPr>
          <w:rFonts w:ascii="Montserrat" w:hAnsi="Montserrat" w:cs="Times New Roman"/>
          <w:sz w:val="23"/>
          <w:szCs w:val="23"/>
        </w:rPr>
        <w:t>:</w:t>
      </w:r>
    </w:p>
    <w:p w14:paraId="1FB36639" w14:textId="2C2222CD" w:rsidR="009B39AE" w:rsidRDefault="000453B1" w:rsidP="000453B1">
      <w:pPr>
        <w:pStyle w:val="ListParagraph"/>
        <w:ind w:left="2160"/>
        <w:rPr>
          <w:rFonts w:ascii="Montserrat" w:hAnsi="Montserrat" w:cs="Times New Roman"/>
          <w:b/>
          <w:bCs/>
          <w:sz w:val="23"/>
          <w:szCs w:val="23"/>
        </w:rPr>
      </w:pPr>
      <w:proofErr w:type="spellStart"/>
      <w:r w:rsidRPr="000453B1">
        <w:rPr>
          <w:rFonts w:ascii="Montserrat" w:hAnsi="Montserrat" w:cs="Times New Roman"/>
          <w:b/>
          <w:bCs/>
          <w:sz w:val="23"/>
          <w:szCs w:val="23"/>
        </w:rPr>
        <w:t>npm</w:t>
      </w:r>
      <w:proofErr w:type="spellEnd"/>
      <w:r w:rsidRPr="000453B1">
        <w:rPr>
          <w:rFonts w:ascii="Montserrat" w:hAnsi="Montserrat" w:cs="Times New Roman"/>
          <w:b/>
          <w:bCs/>
          <w:sz w:val="23"/>
          <w:szCs w:val="23"/>
        </w:rPr>
        <w:t xml:space="preserve"> install express mongoose </w:t>
      </w:r>
      <w:proofErr w:type="spellStart"/>
      <w:r w:rsidRPr="000453B1">
        <w:rPr>
          <w:rFonts w:ascii="Montserrat" w:hAnsi="Montserrat" w:cs="Times New Roman"/>
          <w:b/>
          <w:bCs/>
          <w:sz w:val="23"/>
          <w:szCs w:val="23"/>
        </w:rPr>
        <w:t>cors</w:t>
      </w:r>
      <w:proofErr w:type="spellEnd"/>
      <w:r w:rsidR="0041615A">
        <w:rPr>
          <w:rFonts w:ascii="Montserrat" w:hAnsi="Montserrat" w:cs="Times New Roman"/>
          <w:b/>
          <w:bCs/>
          <w:sz w:val="23"/>
          <w:szCs w:val="23"/>
        </w:rPr>
        <w:t xml:space="preserve"> </w:t>
      </w:r>
      <w:proofErr w:type="spellStart"/>
      <w:r w:rsidR="0041615A">
        <w:rPr>
          <w:rFonts w:ascii="Montserrat" w:hAnsi="Montserrat" w:cs="Times New Roman"/>
          <w:b/>
          <w:bCs/>
          <w:sz w:val="23"/>
          <w:szCs w:val="23"/>
        </w:rPr>
        <w:t>bcryptjs</w:t>
      </w:r>
      <w:proofErr w:type="spellEnd"/>
      <w:r w:rsidR="0041615A">
        <w:rPr>
          <w:rFonts w:ascii="Montserrat" w:hAnsi="Montserrat" w:cs="Times New Roman"/>
          <w:b/>
          <w:bCs/>
          <w:sz w:val="23"/>
          <w:szCs w:val="23"/>
        </w:rPr>
        <w:t xml:space="preserve"> </w:t>
      </w:r>
      <w:proofErr w:type="spellStart"/>
      <w:r w:rsidR="0041615A">
        <w:rPr>
          <w:rFonts w:ascii="Montserrat" w:hAnsi="Montserrat" w:cs="Times New Roman"/>
          <w:b/>
          <w:bCs/>
          <w:sz w:val="23"/>
          <w:szCs w:val="23"/>
        </w:rPr>
        <w:t>jsonwebtoken</w:t>
      </w:r>
      <w:proofErr w:type="spellEnd"/>
      <w:r w:rsidR="0041615A">
        <w:rPr>
          <w:rFonts w:ascii="Montserrat" w:hAnsi="Montserrat" w:cs="Times New Roman"/>
          <w:b/>
          <w:bCs/>
          <w:sz w:val="23"/>
          <w:szCs w:val="23"/>
        </w:rPr>
        <w:t xml:space="preserve"> </w:t>
      </w:r>
      <w:proofErr w:type="spellStart"/>
      <w:r w:rsidR="0041615A">
        <w:rPr>
          <w:rFonts w:ascii="Montserrat" w:hAnsi="Montserrat" w:cs="Times New Roman"/>
          <w:b/>
          <w:bCs/>
          <w:sz w:val="23"/>
          <w:szCs w:val="23"/>
        </w:rPr>
        <w:t>dotenv</w:t>
      </w:r>
      <w:proofErr w:type="spellEnd"/>
    </w:p>
    <w:p w14:paraId="4E76FE66" w14:textId="777E83DC" w:rsidR="00832670" w:rsidRDefault="0041615A" w:rsidP="009B39AE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Configure a </w:t>
      </w:r>
      <w:r w:rsidRPr="0041615A">
        <w:rPr>
          <w:rFonts w:ascii="Montserrat" w:hAnsi="Montserrat" w:cs="Times New Roman"/>
          <w:b/>
          <w:bCs/>
          <w:sz w:val="23"/>
          <w:szCs w:val="23"/>
        </w:rPr>
        <w:t>.env</w:t>
      </w:r>
      <w:r w:rsidRPr="0041615A">
        <w:rPr>
          <w:rFonts w:ascii="Montserrat" w:hAnsi="Montserrat" w:cs="Times New Roman"/>
          <w:sz w:val="23"/>
          <w:szCs w:val="23"/>
        </w:rPr>
        <w:t xml:space="preserve"> file in the backend directory to hold environment variables.</w:t>
      </w:r>
    </w:p>
    <w:p w14:paraId="4483A63B" w14:textId="77777777" w:rsidR="0041615A" w:rsidRPr="0041615A" w:rsidRDefault="0041615A" w:rsidP="0041615A">
      <w:pPr>
        <w:pStyle w:val="ListParagraph"/>
        <w:ind w:left="2160"/>
        <w:rPr>
          <w:rFonts w:ascii="Montserrat" w:hAnsi="Montserrat" w:cs="Times New Roman"/>
          <w:sz w:val="23"/>
          <w:szCs w:val="23"/>
        </w:rPr>
      </w:pPr>
    </w:p>
    <w:p w14:paraId="0682F438" w14:textId="6113ABF1" w:rsidR="003A1265" w:rsidRDefault="0041615A" w:rsidP="003A1265">
      <w:pPr>
        <w:pStyle w:val="ListParagraph"/>
        <w:numPr>
          <w:ilvl w:val="0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Database and Schema configuration</w:t>
      </w:r>
      <w:r w:rsidR="003A1265">
        <w:rPr>
          <w:rFonts w:ascii="Montserrat" w:hAnsi="Montserrat" w:cs="Times New Roman"/>
          <w:sz w:val="23"/>
          <w:szCs w:val="23"/>
        </w:rPr>
        <w:t>:</w:t>
      </w:r>
    </w:p>
    <w:p w14:paraId="5453577A" w14:textId="04292D03" w:rsidR="003A1265" w:rsidRDefault="0041615A" w:rsidP="003A1265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 xml:space="preserve">Specify the </w:t>
      </w:r>
      <w:r>
        <w:rPr>
          <w:rFonts w:ascii="Montserrat" w:hAnsi="Montserrat" w:cs="Times New Roman"/>
          <w:b/>
          <w:bCs/>
          <w:sz w:val="23"/>
          <w:szCs w:val="23"/>
        </w:rPr>
        <w:t>MONGO_URI</w:t>
      </w:r>
      <w:r>
        <w:rPr>
          <w:rFonts w:ascii="Montserrat" w:hAnsi="Montserrat" w:cs="Times New Roman"/>
          <w:sz w:val="23"/>
          <w:szCs w:val="23"/>
        </w:rPr>
        <w:t xml:space="preserve"> in your </w:t>
      </w:r>
      <w:r>
        <w:rPr>
          <w:rFonts w:ascii="Montserrat" w:hAnsi="Montserrat" w:cs="Times New Roman"/>
          <w:b/>
          <w:bCs/>
          <w:sz w:val="23"/>
          <w:szCs w:val="23"/>
        </w:rPr>
        <w:t>.env</w:t>
      </w:r>
      <w:r>
        <w:rPr>
          <w:rFonts w:ascii="Montserrat" w:hAnsi="Montserrat" w:cs="Times New Roman"/>
          <w:sz w:val="23"/>
          <w:szCs w:val="23"/>
        </w:rPr>
        <w:t xml:space="preserve"> file.</w:t>
      </w:r>
    </w:p>
    <w:p w14:paraId="1F237A79" w14:textId="444D15BE" w:rsidR="0041615A" w:rsidRPr="0041615A" w:rsidRDefault="0041615A" w:rsidP="0041615A">
      <w:pPr>
        <w:pStyle w:val="ListParagraph"/>
        <w:ind w:left="2160"/>
        <w:rPr>
          <w:rFonts w:ascii="Montserrat" w:hAnsi="Montserrat" w:cs="Times New Roman"/>
          <w:b/>
          <w:bCs/>
          <w:sz w:val="23"/>
          <w:szCs w:val="23"/>
        </w:rPr>
      </w:pPr>
      <w:r w:rsidRPr="0041615A">
        <w:rPr>
          <w:rFonts w:ascii="Montserrat" w:hAnsi="Montserrat" w:cs="Times New Roman"/>
          <w:b/>
          <w:bCs/>
          <w:sz w:val="23"/>
          <w:szCs w:val="23"/>
        </w:rPr>
        <w:t>mongodb://127.0.0.1:27017/jobportal_db</w:t>
      </w:r>
    </w:p>
    <w:p w14:paraId="4E7E5CA2" w14:textId="2F0493F9" w:rsidR="003A1265" w:rsidRDefault="003A1265" w:rsidP="003A1265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3A1265">
        <w:rPr>
          <w:rFonts w:ascii="Montserrat" w:hAnsi="Montserrat" w:cs="Times New Roman"/>
          <w:sz w:val="23"/>
          <w:szCs w:val="23"/>
        </w:rPr>
        <w:t>Create</w:t>
      </w:r>
      <w:r w:rsidR="0041615A">
        <w:rPr>
          <w:rFonts w:ascii="Montserrat" w:hAnsi="Montserrat" w:cs="Times New Roman"/>
          <w:sz w:val="23"/>
          <w:szCs w:val="23"/>
        </w:rPr>
        <w:t xml:space="preserve"> a </w:t>
      </w:r>
      <w:r w:rsidR="0041615A">
        <w:rPr>
          <w:rFonts w:ascii="Montserrat" w:hAnsi="Montserrat" w:cs="Times New Roman"/>
          <w:b/>
          <w:bCs/>
          <w:sz w:val="23"/>
          <w:szCs w:val="23"/>
        </w:rPr>
        <w:t>models</w:t>
      </w:r>
      <w:r w:rsidR="0041615A">
        <w:rPr>
          <w:rFonts w:ascii="Montserrat" w:hAnsi="Montserrat" w:cs="Times New Roman"/>
          <w:sz w:val="23"/>
          <w:szCs w:val="23"/>
        </w:rPr>
        <w:t xml:space="preserve"> folder containing</w:t>
      </w:r>
      <w:r w:rsidR="0041615A">
        <w:rPr>
          <w:rFonts w:ascii="Montserrat" w:hAnsi="Montserrat" w:cs="Times New Roman"/>
          <w:b/>
          <w:bCs/>
          <w:sz w:val="23"/>
          <w:szCs w:val="23"/>
        </w:rPr>
        <w:t xml:space="preserve"> User </w:t>
      </w:r>
      <w:r w:rsidR="0041615A">
        <w:rPr>
          <w:rFonts w:ascii="Montserrat" w:hAnsi="Montserrat" w:cs="Times New Roman"/>
          <w:sz w:val="23"/>
          <w:szCs w:val="23"/>
        </w:rPr>
        <w:t xml:space="preserve">and </w:t>
      </w:r>
      <w:r w:rsidR="0041615A">
        <w:rPr>
          <w:rFonts w:ascii="Montserrat" w:hAnsi="Montserrat" w:cs="Times New Roman"/>
          <w:b/>
          <w:bCs/>
          <w:sz w:val="23"/>
          <w:szCs w:val="23"/>
        </w:rPr>
        <w:t xml:space="preserve">Job </w:t>
      </w:r>
      <w:r w:rsidR="0041615A">
        <w:rPr>
          <w:rFonts w:ascii="Montserrat" w:hAnsi="Montserrat" w:cs="Times New Roman"/>
          <w:sz w:val="23"/>
          <w:szCs w:val="23"/>
        </w:rPr>
        <w:t>schema.</w:t>
      </w:r>
    </w:p>
    <w:p w14:paraId="622E1603" w14:textId="77777777" w:rsidR="0041615A" w:rsidRDefault="0041615A" w:rsidP="0041615A">
      <w:pPr>
        <w:pStyle w:val="ListParagraph"/>
        <w:ind w:left="2160"/>
        <w:rPr>
          <w:rFonts w:ascii="Montserrat" w:hAnsi="Montserrat" w:cs="Times New Roman"/>
          <w:sz w:val="23"/>
          <w:szCs w:val="23"/>
        </w:rPr>
      </w:pPr>
    </w:p>
    <w:p w14:paraId="709E8DC6" w14:textId="77777777" w:rsidR="00832670" w:rsidRDefault="00832670" w:rsidP="00832670">
      <w:pPr>
        <w:pStyle w:val="ListParagraph"/>
        <w:ind w:left="2160"/>
        <w:rPr>
          <w:rFonts w:ascii="Montserrat" w:hAnsi="Montserrat" w:cs="Times New Roman"/>
          <w:sz w:val="23"/>
          <w:szCs w:val="23"/>
        </w:rPr>
      </w:pPr>
    </w:p>
    <w:p w14:paraId="6326C602" w14:textId="0D3496C6" w:rsidR="00EA4CBF" w:rsidRDefault="0041615A" w:rsidP="003A1265">
      <w:pPr>
        <w:pStyle w:val="ListParagraph"/>
        <w:numPr>
          <w:ilvl w:val="0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Implementing Authentication APIs:</w:t>
      </w:r>
    </w:p>
    <w:p w14:paraId="60631C47" w14:textId="21E33A7F" w:rsidR="0041615A" w:rsidRDefault="0041615A" w:rsidP="0041615A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 xml:space="preserve">Inside the </w:t>
      </w:r>
      <w:r>
        <w:rPr>
          <w:rFonts w:ascii="Montserrat" w:hAnsi="Montserrat" w:cs="Times New Roman"/>
          <w:b/>
          <w:bCs/>
          <w:sz w:val="23"/>
          <w:szCs w:val="23"/>
        </w:rPr>
        <w:t>Jobs.js</w:t>
      </w:r>
      <w:r>
        <w:rPr>
          <w:rFonts w:ascii="Montserrat" w:hAnsi="Montserrat" w:cs="Times New Roman"/>
          <w:sz w:val="23"/>
          <w:szCs w:val="23"/>
        </w:rPr>
        <w:t xml:space="preserve"> router file, create a </w:t>
      </w:r>
      <w:r>
        <w:rPr>
          <w:rFonts w:ascii="Montserrat" w:hAnsi="Montserrat" w:cs="Times New Roman"/>
          <w:b/>
          <w:bCs/>
          <w:sz w:val="23"/>
          <w:szCs w:val="23"/>
        </w:rPr>
        <w:t>GET /</w:t>
      </w:r>
      <w:proofErr w:type="spellStart"/>
      <w:r>
        <w:rPr>
          <w:rFonts w:ascii="Montserrat" w:hAnsi="Montserrat" w:cs="Times New Roman"/>
          <w:b/>
          <w:bCs/>
          <w:sz w:val="23"/>
          <w:szCs w:val="23"/>
        </w:rPr>
        <w:t>api</w:t>
      </w:r>
      <w:proofErr w:type="spellEnd"/>
      <w:r>
        <w:rPr>
          <w:rFonts w:ascii="Montserrat" w:hAnsi="Montserrat" w:cs="Times New Roman"/>
          <w:b/>
          <w:bCs/>
          <w:sz w:val="23"/>
          <w:szCs w:val="23"/>
        </w:rPr>
        <w:t>/jobs</w:t>
      </w:r>
      <w:r>
        <w:rPr>
          <w:rFonts w:ascii="Montserrat" w:hAnsi="Montserrat" w:cs="Times New Roman"/>
          <w:sz w:val="23"/>
          <w:szCs w:val="23"/>
        </w:rPr>
        <w:t xml:space="preserve"> endpoint</w:t>
      </w:r>
      <w:r w:rsidRPr="0041615A">
        <w:t xml:space="preserve"> </w:t>
      </w:r>
      <w:r w:rsidRPr="0041615A">
        <w:rPr>
          <w:rFonts w:ascii="Montserrat" w:hAnsi="Montserrat" w:cs="Times New Roman"/>
          <w:sz w:val="23"/>
          <w:szCs w:val="23"/>
        </w:rPr>
        <w:t xml:space="preserve">that queries Mongoose to find all job documents and </w:t>
      </w:r>
      <w:r w:rsidRPr="0041615A">
        <w:rPr>
          <w:rFonts w:ascii="Montserrat" w:hAnsi="Montserrat" w:cs="Times New Roman"/>
          <w:sz w:val="23"/>
          <w:szCs w:val="23"/>
        </w:rPr>
        <w:t>return</w:t>
      </w:r>
      <w:r w:rsidRPr="0041615A">
        <w:rPr>
          <w:rFonts w:ascii="Montserrat" w:hAnsi="Montserrat" w:cs="Times New Roman"/>
          <w:sz w:val="23"/>
          <w:szCs w:val="23"/>
        </w:rPr>
        <w:t xml:space="preserve"> them sorted by newest first</w:t>
      </w:r>
      <w:r>
        <w:rPr>
          <w:rFonts w:ascii="Montserrat" w:hAnsi="Montserrat" w:cs="Times New Roman"/>
          <w:sz w:val="23"/>
          <w:szCs w:val="23"/>
        </w:rPr>
        <w:t>.</w:t>
      </w:r>
    </w:p>
    <w:p w14:paraId="6335EBC5" w14:textId="28DE38CD" w:rsidR="0041615A" w:rsidRDefault="0041615A" w:rsidP="0041615A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Created a </w:t>
      </w:r>
      <w:r w:rsidRPr="0041615A">
        <w:rPr>
          <w:rFonts w:ascii="Montserrat" w:hAnsi="Montserrat" w:cs="Times New Roman"/>
          <w:b/>
          <w:bCs/>
          <w:sz w:val="23"/>
          <w:szCs w:val="23"/>
        </w:rPr>
        <w:t>POST /</w:t>
      </w:r>
      <w:proofErr w:type="spellStart"/>
      <w:r w:rsidRPr="0041615A">
        <w:rPr>
          <w:rFonts w:ascii="Montserrat" w:hAnsi="Montserrat" w:cs="Times New Roman"/>
          <w:b/>
          <w:bCs/>
          <w:sz w:val="23"/>
          <w:szCs w:val="23"/>
        </w:rPr>
        <w:t>api</w:t>
      </w:r>
      <w:proofErr w:type="spellEnd"/>
      <w:r w:rsidRPr="0041615A">
        <w:rPr>
          <w:rFonts w:ascii="Montserrat" w:hAnsi="Montserrat" w:cs="Times New Roman"/>
          <w:b/>
          <w:bCs/>
          <w:sz w:val="23"/>
          <w:szCs w:val="23"/>
        </w:rPr>
        <w:t>/jobs</w:t>
      </w:r>
      <w:r w:rsidRPr="0041615A">
        <w:rPr>
          <w:rFonts w:ascii="Montserrat" w:hAnsi="Montserrat" w:cs="Times New Roman"/>
          <w:sz w:val="23"/>
          <w:szCs w:val="23"/>
        </w:rPr>
        <w:t xml:space="preserve"> endpoint to allow seeding new job listings into the database.</w:t>
      </w:r>
    </w:p>
    <w:p w14:paraId="3DC2AB37" w14:textId="77777777" w:rsidR="00EA4CBF" w:rsidRPr="00EA4CBF" w:rsidRDefault="00EA4CBF" w:rsidP="00EA4CBF">
      <w:pPr>
        <w:pStyle w:val="ListParagraph"/>
        <w:ind w:left="2160"/>
        <w:rPr>
          <w:rFonts w:ascii="Montserrat" w:hAnsi="Montserrat" w:cs="Times New Roman"/>
          <w:sz w:val="23"/>
          <w:szCs w:val="23"/>
        </w:rPr>
      </w:pPr>
    </w:p>
    <w:p w14:paraId="617E1935" w14:textId="17DA35B0" w:rsidR="00971C05" w:rsidRDefault="0041615A" w:rsidP="003A1265">
      <w:pPr>
        <w:pStyle w:val="ListParagraph"/>
        <w:numPr>
          <w:ilvl w:val="0"/>
          <w:numId w:val="19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>Frontend React Integration</w:t>
      </w:r>
      <w:r w:rsidR="00971C05">
        <w:rPr>
          <w:rFonts w:ascii="Montserrat" w:hAnsi="Montserrat" w:cs="Times New Roman"/>
          <w:sz w:val="23"/>
          <w:szCs w:val="23"/>
        </w:rPr>
        <w:t>:</w:t>
      </w:r>
    </w:p>
    <w:p w14:paraId="38E89F7A" w14:textId="7867F18D" w:rsidR="0019251C" w:rsidRDefault="0041615A" w:rsidP="0041615A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Update the React form to capture email and password states.</w:t>
      </w:r>
    </w:p>
    <w:p w14:paraId="34FC03BD" w14:textId="3DF6FA33" w:rsidR="0041615A" w:rsidRDefault="0041615A" w:rsidP="0041615A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 w:rsidRPr="0041615A">
        <w:rPr>
          <w:rFonts w:ascii="Montserrat" w:hAnsi="Montserrat" w:cs="Times New Roman"/>
          <w:sz w:val="23"/>
          <w:szCs w:val="23"/>
        </w:rPr>
        <w:t xml:space="preserve">Built a </w:t>
      </w:r>
      <w:proofErr w:type="spellStart"/>
      <w:r w:rsidRPr="0041615A">
        <w:rPr>
          <w:rFonts w:ascii="Montserrat" w:hAnsi="Montserrat" w:cs="Times New Roman"/>
          <w:b/>
          <w:bCs/>
          <w:sz w:val="23"/>
          <w:szCs w:val="23"/>
        </w:rPr>
        <w:t>handleAuthentication</w:t>
      </w:r>
      <w:proofErr w:type="spellEnd"/>
      <w:r w:rsidRPr="0041615A">
        <w:rPr>
          <w:rFonts w:ascii="Montserrat" w:hAnsi="Montserrat" w:cs="Times New Roman"/>
          <w:sz w:val="23"/>
          <w:szCs w:val="23"/>
        </w:rPr>
        <w:t xml:space="preserve"> function using the fetch API to send POST requests to the Express auth endpoints.</w:t>
      </w:r>
    </w:p>
    <w:p w14:paraId="0E2CCF99" w14:textId="77DF7C48" w:rsidR="00C149DA" w:rsidRDefault="0041615A" w:rsidP="0041615A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 xml:space="preserve">Use the </w:t>
      </w:r>
      <w:proofErr w:type="spellStart"/>
      <w:r w:rsidRPr="0041615A">
        <w:rPr>
          <w:rFonts w:ascii="Montserrat" w:hAnsi="Montserrat" w:cs="Times New Roman"/>
          <w:b/>
          <w:bCs/>
          <w:sz w:val="23"/>
          <w:szCs w:val="23"/>
        </w:rPr>
        <w:t>useEffect</w:t>
      </w:r>
      <w:proofErr w:type="spellEnd"/>
      <w:r w:rsidRPr="0041615A">
        <w:rPr>
          <w:rFonts w:ascii="Montserrat" w:hAnsi="Montserrat" w:cs="Times New Roman"/>
          <w:sz w:val="23"/>
          <w:szCs w:val="23"/>
        </w:rPr>
        <w:t xml:space="preserve"> hook in </w:t>
      </w:r>
      <w:proofErr w:type="spellStart"/>
      <w:r w:rsidRPr="0041615A">
        <w:rPr>
          <w:rFonts w:ascii="Montserrat" w:hAnsi="Montserrat" w:cs="Times New Roman"/>
          <w:b/>
          <w:bCs/>
          <w:sz w:val="23"/>
          <w:szCs w:val="23"/>
        </w:rPr>
        <w:t>App.jsx</w:t>
      </w:r>
      <w:proofErr w:type="spellEnd"/>
      <w:r w:rsidRPr="0041615A">
        <w:rPr>
          <w:rFonts w:ascii="Montserrat" w:hAnsi="Montserrat" w:cs="Times New Roman"/>
          <w:sz w:val="23"/>
          <w:szCs w:val="23"/>
        </w:rPr>
        <w:t xml:space="preserve"> to trigger an asynchronous fetch request to the </w:t>
      </w:r>
      <w:r w:rsidRPr="0041615A">
        <w:rPr>
          <w:rFonts w:ascii="Montserrat" w:hAnsi="Montserrat" w:cs="Times New Roman"/>
          <w:b/>
          <w:bCs/>
          <w:sz w:val="23"/>
          <w:szCs w:val="23"/>
        </w:rPr>
        <w:t>GET /</w:t>
      </w:r>
      <w:proofErr w:type="spellStart"/>
      <w:r w:rsidRPr="0041615A">
        <w:rPr>
          <w:rFonts w:ascii="Montserrat" w:hAnsi="Montserrat" w:cs="Times New Roman"/>
          <w:b/>
          <w:bCs/>
          <w:sz w:val="23"/>
          <w:szCs w:val="23"/>
        </w:rPr>
        <w:t>api</w:t>
      </w:r>
      <w:proofErr w:type="spellEnd"/>
      <w:r w:rsidRPr="0041615A">
        <w:rPr>
          <w:rFonts w:ascii="Montserrat" w:hAnsi="Montserrat" w:cs="Times New Roman"/>
          <w:b/>
          <w:bCs/>
          <w:sz w:val="23"/>
          <w:szCs w:val="23"/>
        </w:rPr>
        <w:t>/jobs</w:t>
      </w:r>
      <w:r w:rsidRPr="0041615A">
        <w:rPr>
          <w:rFonts w:ascii="Montserrat" w:hAnsi="Montserrat" w:cs="Times New Roman"/>
          <w:sz w:val="23"/>
          <w:szCs w:val="23"/>
        </w:rPr>
        <w:t xml:space="preserve"> endpoint as soon as the dashboard loads.</w:t>
      </w:r>
    </w:p>
    <w:p w14:paraId="1AAE4562" w14:textId="77777777" w:rsidR="0041615A" w:rsidRPr="0041615A" w:rsidRDefault="0041615A" w:rsidP="0041615A">
      <w:pPr>
        <w:pStyle w:val="ListParagraph"/>
        <w:ind w:left="2160"/>
        <w:rPr>
          <w:rFonts w:ascii="Montserrat" w:hAnsi="Montserrat" w:cs="Times New Roman"/>
          <w:sz w:val="23"/>
          <w:szCs w:val="23"/>
        </w:rPr>
      </w:pPr>
    </w:p>
    <w:p w14:paraId="4278365C" w14:textId="0DB1E450" w:rsidR="003A1265" w:rsidRDefault="003A1265" w:rsidP="003A1265">
      <w:pPr>
        <w:pStyle w:val="ListParagraph"/>
        <w:numPr>
          <w:ilvl w:val="0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Git Repository:</w:t>
      </w:r>
    </w:p>
    <w:p w14:paraId="514E40C8" w14:textId="64D20DAC" w:rsidR="003A1265" w:rsidRDefault="003A1265" w:rsidP="003A1265">
      <w:pPr>
        <w:pStyle w:val="ListParagraph"/>
        <w:numPr>
          <w:ilvl w:val="1"/>
          <w:numId w:val="19"/>
        </w:numPr>
        <w:rPr>
          <w:rFonts w:ascii="Montserrat" w:hAnsi="Montserrat" w:cs="Times New Roman"/>
          <w:sz w:val="23"/>
          <w:szCs w:val="23"/>
        </w:rPr>
      </w:pPr>
      <w:r>
        <w:rPr>
          <w:rFonts w:ascii="Montserrat" w:hAnsi="Montserrat" w:cs="Times New Roman"/>
          <w:sz w:val="23"/>
          <w:szCs w:val="23"/>
        </w:rPr>
        <w:t>The entire code for the project can be accessed at:</w:t>
      </w:r>
    </w:p>
    <w:p w14:paraId="24DC4604" w14:textId="2DD439E2" w:rsidR="003A1265" w:rsidRPr="0097381D" w:rsidRDefault="003A1265" w:rsidP="003A1265">
      <w:pPr>
        <w:pStyle w:val="ListParagraph"/>
        <w:ind w:left="2160"/>
        <w:rPr>
          <w:rFonts w:ascii="Montserrat" w:hAnsi="Montserrat" w:cs="Times New Roman"/>
          <w:b/>
          <w:bCs/>
        </w:rPr>
      </w:pPr>
      <w:r w:rsidRPr="0097381D">
        <w:rPr>
          <w:rFonts w:ascii="Montserrat" w:hAnsi="Montserrat" w:cs="Times New Roman"/>
          <w:b/>
          <w:bCs/>
          <w:sz w:val="20"/>
          <w:szCs w:val="20"/>
        </w:rPr>
        <w:t>https://github.com/Pkv0308/TechnicalTrainingSemII/tree/main/WS%203</w:t>
      </w:r>
    </w:p>
    <w:p w14:paraId="0551444B" w14:textId="680F48A6" w:rsidR="006863C9" w:rsidRDefault="006863C9">
      <w:pPr>
        <w:spacing w:after="0" w:line="240" w:lineRule="auto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br w:type="page"/>
      </w:r>
    </w:p>
    <w:p w14:paraId="2D63097C" w14:textId="77777777" w:rsidR="003A0DF5" w:rsidRDefault="003A0DF5">
      <w:pPr>
        <w:spacing w:after="0" w:line="240" w:lineRule="auto"/>
        <w:rPr>
          <w:rFonts w:ascii="Montserrat" w:hAnsi="Montserrat"/>
          <w:sz w:val="23"/>
          <w:szCs w:val="23"/>
        </w:rPr>
      </w:pPr>
    </w:p>
    <w:p w14:paraId="23BBA0D8" w14:textId="4B1DFE4B" w:rsidR="00534697" w:rsidRDefault="004B11E4" w:rsidP="009738AC">
      <w:pPr>
        <w:pStyle w:val="ListParagraph"/>
        <w:numPr>
          <w:ilvl w:val="0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>Output:</w:t>
      </w:r>
    </w:p>
    <w:p w14:paraId="3EDF8AC9" w14:textId="3066DF75" w:rsidR="0097381D" w:rsidRDefault="006863C9" w:rsidP="0097381D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>POST /restaurants</w:t>
      </w:r>
    </w:p>
    <w:p w14:paraId="4CE98933" w14:textId="5451C66B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noProof/>
          <w:sz w:val="23"/>
          <w:szCs w:val="23"/>
        </w:rPr>
        <w:drawing>
          <wp:inline distT="0" distB="0" distL="0" distR="0" wp14:anchorId="0D8B3E1A" wp14:editId="1EF3336B">
            <wp:extent cx="3240000" cy="2390751"/>
            <wp:effectExtent l="19050" t="19050" r="17780" b="10160"/>
            <wp:docPr id="698484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907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03841E" w14:textId="7FA96E96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>POST /menu</w:t>
      </w:r>
    </w:p>
    <w:p w14:paraId="60C04D64" w14:textId="3D87C5D9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noProof/>
          <w:sz w:val="23"/>
          <w:szCs w:val="23"/>
        </w:rPr>
        <w:drawing>
          <wp:inline distT="0" distB="0" distL="0" distR="0" wp14:anchorId="24AA7718" wp14:editId="5ED4109C">
            <wp:extent cx="3240000" cy="2131962"/>
            <wp:effectExtent l="19050" t="19050" r="17780" b="20955"/>
            <wp:docPr id="641854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319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E61933" w14:textId="77777777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>GET /menu/</w:t>
      </w:r>
      <w:proofErr w:type="spellStart"/>
      <w:r>
        <w:rPr>
          <w:rFonts w:ascii="Montserrat" w:hAnsi="Montserrat"/>
          <w:sz w:val="23"/>
          <w:szCs w:val="23"/>
        </w:rPr>
        <w:t>filter?veg</w:t>
      </w:r>
      <w:proofErr w:type="spellEnd"/>
      <w:r>
        <w:rPr>
          <w:rFonts w:ascii="Montserrat" w:hAnsi="Montserrat"/>
          <w:sz w:val="23"/>
          <w:szCs w:val="23"/>
        </w:rPr>
        <w:t>=true</w:t>
      </w:r>
    </w:p>
    <w:p w14:paraId="1DDD4000" w14:textId="7B55A69F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noProof/>
          <w:sz w:val="23"/>
          <w:szCs w:val="23"/>
        </w:rPr>
        <w:drawing>
          <wp:inline distT="0" distB="0" distL="0" distR="0" wp14:anchorId="3D55181D" wp14:editId="11BBCC1D">
            <wp:extent cx="3240000" cy="3066334"/>
            <wp:effectExtent l="19050" t="19050" r="17780" b="20320"/>
            <wp:docPr id="1052134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63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BFC10" w14:textId="77777777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</w:p>
    <w:p w14:paraId="3BE3B998" w14:textId="77777777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</w:p>
    <w:p w14:paraId="3E1B8C81" w14:textId="42FE0402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lastRenderedPageBreak/>
        <w:t>GET /menu/</w:t>
      </w:r>
      <w:proofErr w:type="spellStart"/>
      <w:r>
        <w:rPr>
          <w:rFonts w:ascii="Montserrat" w:hAnsi="Montserrat"/>
          <w:sz w:val="23"/>
          <w:szCs w:val="23"/>
        </w:rPr>
        <w:t>filter?minPrice</w:t>
      </w:r>
      <w:proofErr w:type="spellEnd"/>
      <w:r>
        <w:rPr>
          <w:rFonts w:ascii="Montserrat" w:hAnsi="Montserrat"/>
          <w:sz w:val="23"/>
          <w:szCs w:val="23"/>
        </w:rPr>
        <w:t>=100&amp;maxPrice=200</w:t>
      </w:r>
    </w:p>
    <w:p w14:paraId="0173D888" w14:textId="078E91B3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noProof/>
          <w:sz w:val="23"/>
          <w:szCs w:val="23"/>
        </w:rPr>
        <w:drawing>
          <wp:inline distT="0" distB="0" distL="0" distR="0" wp14:anchorId="544C2E0F" wp14:editId="5C25A136">
            <wp:extent cx="3240000" cy="3346149"/>
            <wp:effectExtent l="19050" t="19050" r="17780" b="26035"/>
            <wp:docPr id="777641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61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FCB85" w14:textId="65BE9A6C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 xml:space="preserve">MongoDB: </w:t>
      </w:r>
      <w:proofErr w:type="spellStart"/>
      <w:r>
        <w:rPr>
          <w:rFonts w:ascii="Montserrat" w:hAnsi="Montserrat"/>
          <w:sz w:val="23"/>
          <w:szCs w:val="23"/>
        </w:rPr>
        <w:t>foodDeliveryDB</w:t>
      </w:r>
      <w:proofErr w:type="spellEnd"/>
      <w:r>
        <w:rPr>
          <w:rFonts w:ascii="Montserrat" w:hAnsi="Montserrat"/>
          <w:sz w:val="23"/>
          <w:szCs w:val="23"/>
        </w:rPr>
        <w:t>&gt;menus</w:t>
      </w:r>
    </w:p>
    <w:p w14:paraId="1DD5FFCA" w14:textId="5AFDD670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 w:rsidRPr="006863C9">
        <w:rPr>
          <w:rFonts w:ascii="Montserrat" w:hAnsi="Montserrat"/>
          <w:noProof/>
          <w:sz w:val="23"/>
          <w:szCs w:val="23"/>
        </w:rPr>
        <w:drawing>
          <wp:inline distT="0" distB="0" distL="0" distR="0" wp14:anchorId="37AC3D84" wp14:editId="2615F211">
            <wp:extent cx="3240000" cy="3944348"/>
            <wp:effectExtent l="19050" t="19050" r="17780" b="18415"/>
            <wp:docPr id="71907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443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185D01" w14:textId="77777777" w:rsidR="006863C9" w:rsidRDefault="006863C9">
      <w:pPr>
        <w:spacing w:after="0" w:line="240" w:lineRule="auto"/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br w:type="page"/>
      </w:r>
    </w:p>
    <w:p w14:paraId="5D532D4D" w14:textId="2DDD736E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lastRenderedPageBreak/>
        <w:t xml:space="preserve"> MongoDB: </w:t>
      </w:r>
      <w:proofErr w:type="spellStart"/>
      <w:r>
        <w:rPr>
          <w:rFonts w:ascii="Montserrat" w:hAnsi="Montserrat"/>
          <w:sz w:val="23"/>
          <w:szCs w:val="23"/>
        </w:rPr>
        <w:t>foodDeliveryDB</w:t>
      </w:r>
      <w:proofErr w:type="spellEnd"/>
      <w:r>
        <w:rPr>
          <w:rFonts w:ascii="Montserrat" w:hAnsi="Montserrat"/>
          <w:sz w:val="23"/>
          <w:szCs w:val="23"/>
        </w:rPr>
        <w:t>&gt;orders</w:t>
      </w:r>
    </w:p>
    <w:p w14:paraId="65E40166" w14:textId="4CF64866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 w:rsidRPr="006863C9">
        <w:rPr>
          <w:rFonts w:ascii="Montserrat" w:hAnsi="Montserrat"/>
          <w:noProof/>
          <w:sz w:val="23"/>
          <w:szCs w:val="23"/>
        </w:rPr>
        <w:drawing>
          <wp:inline distT="0" distB="0" distL="0" distR="0" wp14:anchorId="1F444DD1" wp14:editId="3B7DF5CD">
            <wp:extent cx="4320000" cy="3397281"/>
            <wp:effectExtent l="19050" t="19050" r="23495" b="12700"/>
            <wp:docPr id="9335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7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303F5" w14:textId="587CC4DF" w:rsidR="006863C9" w:rsidRDefault="006863C9" w:rsidP="006863C9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 xml:space="preserve">MongoDB: </w:t>
      </w:r>
      <w:proofErr w:type="spellStart"/>
      <w:r>
        <w:rPr>
          <w:rFonts w:ascii="Montserrat" w:hAnsi="Montserrat"/>
          <w:sz w:val="23"/>
          <w:szCs w:val="23"/>
        </w:rPr>
        <w:t>foodDeliveryDB</w:t>
      </w:r>
      <w:proofErr w:type="spellEnd"/>
      <w:r>
        <w:rPr>
          <w:rFonts w:ascii="Montserrat" w:hAnsi="Montserrat"/>
          <w:sz w:val="23"/>
          <w:szCs w:val="23"/>
        </w:rPr>
        <w:t>&gt;restaurants</w:t>
      </w:r>
    </w:p>
    <w:p w14:paraId="0390D75E" w14:textId="2C537820" w:rsidR="006863C9" w:rsidRDefault="006863C9" w:rsidP="006863C9">
      <w:pPr>
        <w:pStyle w:val="ListParagraph"/>
        <w:ind w:left="1440"/>
        <w:rPr>
          <w:rFonts w:ascii="Montserrat" w:hAnsi="Montserrat"/>
          <w:sz w:val="23"/>
          <w:szCs w:val="23"/>
        </w:rPr>
      </w:pPr>
      <w:r w:rsidRPr="006863C9">
        <w:rPr>
          <w:rFonts w:ascii="Montserrat" w:hAnsi="Montserrat"/>
          <w:noProof/>
          <w:sz w:val="23"/>
          <w:szCs w:val="23"/>
        </w:rPr>
        <w:drawing>
          <wp:inline distT="0" distB="0" distL="0" distR="0" wp14:anchorId="1934391F" wp14:editId="1F63F6BB">
            <wp:extent cx="4320000" cy="2527239"/>
            <wp:effectExtent l="19050" t="19050" r="23495" b="26035"/>
            <wp:docPr id="13548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4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7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EFAD4" w14:textId="77777777" w:rsidR="003C5FDF" w:rsidRDefault="003C5FDF" w:rsidP="004B11E4">
      <w:pPr>
        <w:pStyle w:val="ListParagraph"/>
        <w:rPr>
          <w:rFonts w:ascii="Montserrat" w:hAnsi="Montserrat"/>
          <w:sz w:val="23"/>
          <w:szCs w:val="23"/>
        </w:rPr>
      </w:pPr>
    </w:p>
    <w:p w14:paraId="2D2058D8" w14:textId="08E8DD81" w:rsidR="005E44C1" w:rsidRDefault="004B11E4" w:rsidP="00A43DB0">
      <w:pPr>
        <w:pStyle w:val="ListParagraph"/>
        <w:numPr>
          <w:ilvl w:val="0"/>
          <w:numId w:val="11"/>
        </w:numPr>
        <w:rPr>
          <w:rFonts w:ascii="Montserrat" w:hAnsi="Montserrat"/>
          <w:sz w:val="23"/>
          <w:szCs w:val="23"/>
        </w:rPr>
      </w:pPr>
      <w:r>
        <w:rPr>
          <w:rFonts w:ascii="Montserrat" w:hAnsi="Montserrat"/>
          <w:sz w:val="23"/>
          <w:szCs w:val="23"/>
        </w:rPr>
        <w:t>Learning Outcomes:</w:t>
      </w:r>
    </w:p>
    <w:p w14:paraId="44AA607E" w14:textId="77777777" w:rsidR="00A43DB0" w:rsidRPr="00A43DB0" w:rsidRDefault="00A43DB0" w:rsidP="00A43DB0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 w:rsidRPr="00A43DB0">
        <w:rPr>
          <w:rFonts w:ascii="Montserrat" w:hAnsi="Montserrat"/>
          <w:sz w:val="23"/>
          <w:szCs w:val="23"/>
        </w:rPr>
        <w:t>Mastery of organizing a full-stack project structure separating client-side code from server logic.</w:t>
      </w:r>
    </w:p>
    <w:p w14:paraId="5744AC52" w14:textId="6B83E6C0" w:rsidR="00A43DB0" w:rsidRPr="00A43DB0" w:rsidRDefault="00A43DB0" w:rsidP="00A43DB0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 w:rsidRPr="00A43DB0">
        <w:rPr>
          <w:rFonts w:ascii="Montserrat" w:hAnsi="Montserrat"/>
          <w:sz w:val="23"/>
          <w:szCs w:val="23"/>
        </w:rPr>
        <w:t xml:space="preserve">Understanding of architectural trade-offs, specifically transitioning temporary cart data to </w:t>
      </w:r>
      <w:proofErr w:type="spellStart"/>
      <w:r w:rsidRPr="00A43DB0">
        <w:rPr>
          <w:rFonts w:ascii="Montserrat" w:hAnsi="Montserrat"/>
          <w:sz w:val="23"/>
          <w:szCs w:val="23"/>
        </w:rPr>
        <w:t>localStorage</w:t>
      </w:r>
      <w:proofErr w:type="spellEnd"/>
      <w:r w:rsidRPr="00A43DB0">
        <w:rPr>
          <w:rFonts w:ascii="Montserrat" w:hAnsi="Montserrat"/>
          <w:sz w:val="23"/>
          <w:szCs w:val="23"/>
        </w:rPr>
        <w:t xml:space="preserve"> while reserving MongoDB for permanent Orders.</w:t>
      </w:r>
    </w:p>
    <w:p w14:paraId="0093AADF" w14:textId="33A41365" w:rsidR="00A43DB0" w:rsidRPr="00A43DB0" w:rsidRDefault="00A43DB0" w:rsidP="00A43DB0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 w:rsidRPr="00A43DB0">
        <w:rPr>
          <w:rFonts w:ascii="Montserrat" w:hAnsi="Montserrat"/>
          <w:sz w:val="23"/>
          <w:szCs w:val="23"/>
        </w:rPr>
        <w:t>Practical application of asynchronous JavaScript (fetch/await) to consume backend REST APIs and dynamically update the Document Object Model (DOM).</w:t>
      </w:r>
    </w:p>
    <w:p w14:paraId="3C0EE1C3" w14:textId="36642D5C" w:rsidR="00A43DB0" w:rsidRPr="00A43DB0" w:rsidRDefault="00A43DB0" w:rsidP="00A43DB0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 w:rsidRPr="00A43DB0">
        <w:rPr>
          <w:rFonts w:ascii="Montserrat" w:hAnsi="Montserrat"/>
          <w:sz w:val="23"/>
          <w:szCs w:val="23"/>
        </w:rPr>
        <w:t>Demonstrated ability to utilize Express and Mongoose to create robust server-side routing and database schemas.</w:t>
      </w:r>
    </w:p>
    <w:p w14:paraId="05CE328E" w14:textId="6824CCA3" w:rsidR="00A43DB0" w:rsidRPr="00A43DB0" w:rsidRDefault="00A43DB0" w:rsidP="00A43DB0">
      <w:pPr>
        <w:pStyle w:val="ListParagraph"/>
        <w:numPr>
          <w:ilvl w:val="1"/>
          <w:numId w:val="11"/>
        </w:numPr>
        <w:rPr>
          <w:rFonts w:ascii="Montserrat" w:hAnsi="Montserrat"/>
          <w:sz w:val="23"/>
          <w:szCs w:val="23"/>
        </w:rPr>
      </w:pPr>
      <w:r w:rsidRPr="00A43DB0">
        <w:rPr>
          <w:rFonts w:ascii="Montserrat" w:hAnsi="Montserrat"/>
          <w:sz w:val="23"/>
          <w:szCs w:val="23"/>
        </w:rPr>
        <w:t xml:space="preserve">Improved understanding of client-side array manipulation </w:t>
      </w:r>
      <w:proofErr w:type="gramStart"/>
      <w:r w:rsidRPr="00A43DB0">
        <w:rPr>
          <w:rFonts w:ascii="Montserrat" w:hAnsi="Montserrat"/>
          <w:sz w:val="23"/>
          <w:szCs w:val="23"/>
        </w:rPr>
        <w:t>(.reduce, .map, .filter</w:t>
      </w:r>
      <w:proofErr w:type="gramEnd"/>
      <w:r w:rsidRPr="00A43DB0">
        <w:rPr>
          <w:rFonts w:ascii="Montserrat" w:hAnsi="Montserrat"/>
          <w:sz w:val="23"/>
          <w:szCs w:val="23"/>
        </w:rPr>
        <w:t>) for real-time UI updates (e.g., live search and price sorting).</w:t>
      </w:r>
    </w:p>
    <w:sectPr w:rsidR="00A43DB0" w:rsidRPr="00A43DB0" w:rsidSect="004443DA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8C4E" w14:textId="77777777" w:rsidR="0077297C" w:rsidRDefault="0077297C">
      <w:pPr>
        <w:spacing w:line="240" w:lineRule="auto"/>
      </w:pPr>
      <w:r>
        <w:separator/>
      </w:r>
    </w:p>
  </w:endnote>
  <w:endnote w:type="continuationSeparator" w:id="0">
    <w:p w14:paraId="4D8B03A3" w14:textId="77777777" w:rsidR="0077297C" w:rsidRDefault="007729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A864" w14:textId="77777777" w:rsidR="001213CB" w:rsidRDefault="00000000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4FF2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1420" w14:textId="77777777" w:rsidR="0077297C" w:rsidRDefault="0077297C">
      <w:pPr>
        <w:spacing w:after="0"/>
      </w:pPr>
      <w:r>
        <w:separator/>
      </w:r>
    </w:p>
  </w:footnote>
  <w:footnote w:type="continuationSeparator" w:id="0">
    <w:p w14:paraId="097983CE" w14:textId="77777777" w:rsidR="0077297C" w:rsidRDefault="007729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58E" w14:textId="77777777" w:rsidR="001213CB" w:rsidRDefault="00000000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8B94" w14:textId="77777777" w:rsidR="001213CB" w:rsidRDefault="00000000" w:rsidP="00E77E9A">
    <w:pPr>
      <w:pStyle w:val="Header"/>
      <w:spacing w:before="100" w:beforeAutospacing="1"/>
      <w:ind w:left="-709" w:right="-59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</w:t>
    </w:r>
    <w:r w:rsidR="00E77E9A">
      <w:t xml:space="preserve">              </w:t>
    </w:r>
    <w:r w:rsidR="005B3F9A">
      <w:t xml:space="preserve"> </w:t>
    </w:r>
    <w:r w:rsidR="00E77E9A">
      <w:t xml:space="preserve">            </w:t>
    </w:r>
    <w:r w:rsidR="005B3F9A">
      <w:t xml:space="preserve">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8C0"/>
    <w:multiLevelType w:val="hybridMultilevel"/>
    <w:tmpl w:val="FD707FD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2EC0B88">
      <w:start w:val="1"/>
      <w:numFmt w:val="lowerRoman"/>
      <w:lvlText w:val="%2."/>
      <w:lvlJc w:val="right"/>
      <w:pPr>
        <w:ind w:left="216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81BF6"/>
    <w:multiLevelType w:val="hybridMultilevel"/>
    <w:tmpl w:val="BB98500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53072E"/>
    <w:multiLevelType w:val="hybridMultilevel"/>
    <w:tmpl w:val="F2ECFD78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459728D"/>
    <w:multiLevelType w:val="hybridMultilevel"/>
    <w:tmpl w:val="B30A3CD2"/>
    <w:lvl w:ilvl="0" w:tplc="C4A68D76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sz w:val="23"/>
        <w:szCs w:val="23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706D0"/>
    <w:multiLevelType w:val="hybridMultilevel"/>
    <w:tmpl w:val="2D86BD7E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DF348E3"/>
    <w:multiLevelType w:val="hybridMultilevel"/>
    <w:tmpl w:val="E672323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40738"/>
    <w:multiLevelType w:val="hybridMultilevel"/>
    <w:tmpl w:val="3D3EE334"/>
    <w:lvl w:ilvl="0" w:tplc="945E4F72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F55AD"/>
    <w:multiLevelType w:val="hybridMultilevel"/>
    <w:tmpl w:val="16762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C2A68"/>
    <w:multiLevelType w:val="hybridMultilevel"/>
    <w:tmpl w:val="410A9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E3D16"/>
    <w:multiLevelType w:val="hybridMultilevel"/>
    <w:tmpl w:val="38BC0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E5375"/>
    <w:multiLevelType w:val="hybridMultilevel"/>
    <w:tmpl w:val="F5A69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A4969"/>
    <w:multiLevelType w:val="hybridMultilevel"/>
    <w:tmpl w:val="F82090C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A3D45"/>
    <w:multiLevelType w:val="hybridMultilevel"/>
    <w:tmpl w:val="0CDE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42228"/>
    <w:multiLevelType w:val="hybridMultilevel"/>
    <w:tmpl w:val="F4AE62E8"/>
    <w:lvl w:ilvl="0" w:tplc="7812A922">
      <w:numFmt w:val="bullet"/>
      <w:lvlText w:val="·"/>
      <w:lvlJc w:val="left"/>
      <w:pPr>
        <w:ind w:left="1980" w:hanging="540"/>
      </w:pPr>
      <w:rPr>
        <w:rFonts w:ascii="Montserrat" w:eastAsiaTheme="minorEastAsia" w:hAnsi="Montserrat" w:cs="Times New Roman" w:hint="default"/>
      </w:rPr>
    </w:lvl>
    <w:lvl w:ilvl="1" w:tplc="B552B8F8">
      <w:numFmt w:val="bullet"/>
      <w:lvlText w:val=""/>
      <w:lvlJc w:val="left"/>
      <w:pPr>
        <w:ind w:left="2520" w:hanging="360"/>
      </w:pPr>
      <w:rPr>
        <w:rFonts w:ascii="Symbol" w:eastAsiaTheme="minorEastAsia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C0991"/>
    <w:multiLevelType w:val="multilevel"/>
    <w:tmpl w:val="720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4101FA"/>
    <w:multiLevelType w:val="hybridMultilevel"/>
    <w:tmpl w:val="1F86CD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48148029">
    <w:abstractNumId w:val="15"/>
  </w:num>
  <w:num w:numId="2" w16cid:durableId="1641567238">
    <w:abstractNumId w:val="12"/>
  </w:num>
  <w:num w:numId="3" w16cid:durableId="1390302524">
    <w:abstractNumId w:val="9"/>
  </w:num>
  <w:num w:numId="4" w16cid:durableId="1485387337">
    <w:abstractNumId w:val="16"/>
  </w:num>
  <w:num w:numId="5" w16cid:durableId="1382823616">
    <w:abstractNumId w:val="11"/>
  </w:num>
  <w:num w:numId="6" w16cid:durableId="416363701">
    <w:abstractNumId w:val="7"/>
  </w:num>
  <w:num w:numId="7" w16cid:durableId="716243836">
    <w:abstractNumId w:val="19"/>
  </w:num>
  <w:num w:numId="8" w16cid:durableId="2101752973">
    <w:abstractNumId w:val="17"/>
  </w:num>
  <w:num w:numId="9" w16cid:durableId="1288076380">
    <w:abstractNumId w:val="20"/>
  </w:num>
  <w:num w:numId="10" w16cid:durableId="1461918818">
    <w:abstractNumId w:val="10"/>
  </w:num>
  <w:num w:numId="11" w16cid:durableId="1922832351">
    <w:abstractNumId w:val="3"/>
  </w:num>
  <w:num w:numId="12" w16cid:durableId="210579738">
    <w:abstractNumId w:val="21"/>
  </w:num>
  <w:num w:numId="13" w16cid:durableId="1452019992">
    <w:abstractNumId w:val="1"/>
  </w:num>
  <w:num w:numId="14" w16cid:durableId="1128015107">
    <w:abstractNumId w:val="5"/>
  </w:num>
  <w:num w:numId="15" w16cid:durableId="584147400">
    <w:abstractNumId w:val="4"/>
  </w:num>
  <w:num w:numId="16" w16cid:durableId="550043900">
    <w:abstractNumId w:val="2"/>
  </w:num>
  <w:num w:numId="17" w16cid:durableId="1328510356">
    <w:abstractNumId w:val="8"/>
  </w:num>
  <w:num w:numId="18" w16cid:durableId="1558664242">
    <w:abstractNumId w:val="13"/>
  </w:num>
  <w:num w:numId="19" w16cid:durableId="356543845">
    <w:abstractNumId w:val="0"/>
  </w:num>
  <w:num w:numId="20" w16cid:durableId="1477258277">
    <w:abstractNumId w:val="14"/>
  </w:num>
  <w:num w:numId="21" w16cid:durableId="346949343">
    <w:abstractNumId w:val="18"/>
  </w:num>
  <w:num w:numId="22" w16cid:durableId="2003965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attachedTemplate r:id="rId1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11"/>
    <w:rsid w:val="00014BE7"/>
    <w:rsid w:val="000453B1"/>
    <w:rsid w:val="0006269D"/>
    <w:rsid w:val="00065603"/>
    <w:rsid w:val="000734D8"/>
    <w:rsid w:val="000827C3"/>
    <w:rsid w:val="00091806"/>
    <w:rsid w:val="0009631C"/>
    <w:rsid w:val="000A0ADE"/>
    <w:rsid w:val="000B03E5"/>
    <w:rsid w:val="000D0AD3"/>
    <w:rsid w:val="000D24A9"/>
    <w:rsid w:val="000E7D9D"/>
    <w:rsid w:val="000F4D11"/>
    <w:rsid w:val="001055EA"/>
    <w:rsid w:val="001213CB"/>
    <w:rsid w:val="0012310D"/>
    <w:rsid w:val="00127D12"/>
    <w:rsid w:val="00133089"/>
    <w:rsid w:val="0013658D"/>
    <w:rsid w:val="001373D8"/>
    <w:rsid w:val="0014363B"/>
    <w:rsid w:val="00146720"/>
    <w:rsid w:val="001532CD"/>
    <w:rsid w:val="00155D7F"/>
    <w:rsid w:val="00166717"/>
    <w:rsid w:val="0017278C"/>
    <w:rsid w:val="001841F6"/>
    <w:rsid w:val="0019166F"/>
    <w:rsid w:val="0019251C"/>
    <w:rsid w:val="001949A6"/>
    <w:rsid w:val="0019596F"/>
    <w:rsid w:val="001A1E3E"/>
    <w:rsid w:val="001B63CA"/>
    <w:rsid w:val="001B7E6C"/>
    <w:rsid w:val="001C51CF"/>
    <w:rsid w:val="001D0333"/>
    <w:rsid w:val="001D5703"/>
    <w:rsid w:val="001E09E9"/>
    <w:rsid w:val="001F4EB1"/>
    <w:rsid w:val="00223EDA"/>
    <w:rsid w:val="002268BE"/>
    <w:rsid w:val="0023083A"/>
    <w:rsid w:val="002507B7"/>
    <w:rsid w:val="00271688"/>
    <w:rsid w:val="00282A30"/>
    <w:rsid w:val="00282BA8"/>
    <w:rsid w:val="0028330A"/>
    <w:rsid w:val="00294C2B"/>
    <w:rsid w:val="002D04D9"/>
    <w:rsid w:val="002D1E3A"/>
    <w:rsid w:val="002F17B9"/>
    <w:rsid w:val="002F6D4F"/>
    <w:rsid w:val="00303053"/>
    <w:rsid w:val="00315B6C"/>
    <w:rsid w:val="00333A32"/>
    <w:rsid w:val="003378F0"/>
    <w:rsid w:val="00353DDA"/>
    <w:rsid w:val="0036625E"/>
    <w:rsid w:val="00372587"/>
    <w:rsid w:val="00373D08"/>
    <w:rsid w:val="003A0DF5"/>
    <w:rsid w:val="003A1265"/>
    <w:rsid w:val="003A7B64"/>
    <w:rsid w:val="003B7C5B"/>
    <w:rsid w:val="003C212D"/>
    <w:rsid w:val="003C5FDF"/>
    <w:rsid w:val="003C788F"/>
    <w:rsid w:val="003D394E"/>
    <w:rsid w:val="003E4FA9"/>
    <w:rsid w:val="0041615A"/>
    <w:rsid w:val="0042316A"/>
    <w:rsid w:val="0042464E"/>
    <w:rsid w:val="004443DA"/>
    <w:rsid w:val="004474FA"/>
    <w:rsid w:val="004502ED"/>
    <w:rsid w:val="00463B38"/>
    <w:rsid w:val="004A5EF8"/>
    <w:rsid w:val="004A6282"/>
    <w:rsid w:val="004A674D"/>
    <w:rsid w:val="004B11E4"/>
    <w:rsid w:val="004D0996"/>
    <w:rsid w:val="004D4223"/>
    <w:rsid w:val="00502BA3"/>
    <w:rsid w:val="00513A3F"/>
    <w:rsid w:val="00524ED5"/>
    <w:rsid w:val="005316E1"/>
    <w:rsid w:val="00534697"/>
    <w:rsid w:val="005350E7"/>
    <w:rsid w:val="005408F7"/>
    <w:rsid w:val="00554E1B"/>
    <w:rsid w:val="00560C0D"/>
    <w:rsid w:val="0057195A"/>
    <w:rsid w:val="005732B3"/>
    <w:rsid w:val="005A27B1"/>
    <w:rsid w:val="005B3F9A"/>
    <w:rsid w:val="005B6CE6"/>
    <w:rsid w:val="005C65A1"/>
    <w:rsid w:val="005C72D0"/>
    <w:rsid w:val="005E2070"/>
    <w:rsid w:val="005E44C1"/>
    <w:rsid w:val="005F57C1"/>
    <w:rsid w:val="00602B1F"/>
    <w:rsid w:val="0060357E"/>
    <w:rsid w:val="006156A5"/>
    <w:rsid w:val="0061733D"/>
    <w:rsid w:val="0063596B"/>
    <w:rsid w:val="0064270B"/>
    <w:rsid w:val="00651FB6"/>
    <w:rsid w:val="00660F23"/>
    <w:rsid w:val="006655F1"/>
    <w:rsid w:val="00667A09"/>
    <w:rsid w:val="00675125"/>
    <w:rsid w:val="006863C9"/>
    <w:rsid w:val="006875CD"/>
    <w:rsid w:val="00687D48"/>
    <w:rsid w:val="00697CDF"/>
    <w:rsid w:val="006B6940"/>
    <w:rsid w:val="006C11C8"/>
    <w:rsid w:val="006C239F"/>
    <w:rsid w:val="006E0658"/>
    <w:rsid w:val="006E58B8"/>
    <w:rsid w:val="00721711"/>
    <w:rsid w:val="00721FFE"/>
    <w:rsid w:val="007268C3"/>
    <w:rsid w:val="00726A3D"/>
    <w:rsid w:val="0073416B"/>
    <w:rsid w:val="00760EEB"/>
    <w:rsid w:val="0076298B"/>
    <w:rsid w:val="00765B67"/>
    <w:rsid w:val="007706A9"/>
    <w:rsid w:val="00770881"/>
    <w:rsid w:val="0077297C"/>
    <w:rsid w:val="00773AEE"/>
    <w:rsid w:val="00783FB4"/>
    <w:rsid w:val="0078692B"/>
    <w:rsid w:val="00786C83"/>
    <w:rsid w:val="0079409A"/>
    <w:rsid w:val="007B0091"/>
    <w:rsid w:val="007B7720"/>
    <w:rsid w:val="007C54D7"/>
    <w:rsid w:val="007E084D"/>
    <w:rsid w:val="007F235F"/>
    <w:rsid w:val="00805973"/>
    <w:rsid w:val="008277A4"/>
    <w:rsid w:val="008306E2"/>
    <w:rsid w:val="00832670"/>
    <w:rsid w:val="0083443C"/>
    <w:rsid w:val="0083458F"/>
    <w:rsid w:val="00835394"/>
    <w:rsid w:val="00836E19"/>
    <w:rsid w:val="00837948"/>
    <w:rsid w:val="00842743"/>
    <w:rsid w:val="00846EA5"/>
    <w:rsid w:val="00855168"/>
    <w:rsid w:val="00877911"/>
    <w:rsid w:val="00877D01"/>
    <w:rsid w:val="008931EB"/>
    <w:rsid w:val="00897199"/>
    <w:rsid w:val="00897456"/>
    <w:rsid w:val="008B6720"/>
    <w:rsid w:val="008C00FE"/>
    <w:rsid w:val="008D12A7"/>
    <w:rsid w:val="008D57C6"/>
    <w:rsid w:val="008E7F73"/>
    <w:rsid w:val="008F4467"/>
    <w:rsid w:val="008F481C"/>
    <w:rsid w:val="0091782B"/>
    <w:rsid w:val="009200D6"/>
    <w:rsid w:val="00934B5E"/>
    <w:rsid w:val="00943CE9"/>
    <w:rsid w:val="00947AA8"/>
    <w:rsid w:val="00947C47"/>
    <w:rsid w:val="00950ADA"/>
    <w:rsid w:val="009560BA"/>
    <w:rsid w:val="0096004A"/>
    <w:rsid w:val="0096191B"/>
    <w:rsid w:val="0096475F"/>
    <w:rsid w:val="00971C05"/>
    <w:rsid w:val="0097381D"/>
    <w:rsid w:val="009738AC"/>
    <w:rsid w:val="0098137B"/>
    <w:rsid w:val="009A3F9D"/>
    <w:rsid w:val="009B29A6"/>
    <w:rsid w:val="009B39AE"/>
    <w:rsid w:val="009C5F99"/>
    <w:rsid w:val="009D3A1F"/>
    <w:rsid w:val="009E4551"/>
    <w:rsid w:val="009F0025"/>
    <w:rsid w:val="00A06073"/>
    <w:rsid w:val="00A1490F"/>
    <w:rsid w:val="00A43561"/>
    <w:rsid w:val="00A43DB0"/>
    <w:rsid w:val="00A447CB"/>
    <w:rsid w:val="00A45796"/>
    <w:rsid w:val="00A7117B"/>
    <w:rsid w:val="00A85743"/>
    <w:rsid w:val="00AB5BB4"/>
    <w:rsid w:val="00AE7F29"/>
    <w:rsid w:val="00AF21BD"/>
    <w:rsid w:val="00B42576"/>
    <w:rsid w:val="00B65564"/>
    <w:rsid w:val="00B77B78"/>
    <w:rsid w:val="00B9313A"/>
    <w:rsid w:val="00BA07E7"/>
    <w:rsid w:val="00BA32AD"/>
    <w:rsid w:val="00BC4193"/>
    <w:rsid w:val="00BD1231"/>
    <w:rsid w:val="00BE00BF"/>
    <w:rsid w:val="00BE0A3A"/>
    <w:rsid w:val="00BE4D4B"/>
    <w:rsid w:val="00BE7F43"/>
    <w:rsid w:val="00BF58E9"/>
    <w:rsid w:val="00C00EC1"/>
    <w:rsid w:val="00C01C2E"/>
    <w:rsid w:val="00C12F87"/>
    <w:rsid w:val="00C149DA"/>
    <w:rsid w:val="00C20933"/>
    <w:rsid w:val="00C775EB"/>
    <w:rsid w:val="00C82835"/>
    <w:rsid w:val="00C92339"/>
    <w:rsid w:val="00CA4CA5"/>
    <w:rsid w:val="00CB4CAD"/>
    <w:rsid w:val="00CC52D3"/>
    <w:rsid w:val="00CC595C"/>
    <w:rsid w:val="00CE1955"/>
    <w:rsid w:val="00CE4334"/>
    <w:rsid w:val="00CF3759"/>
    <w:rsid w:val="00CF57FA"/>
    <w:rsid w:val="00CF771A"/>
    <w:rsid w:val="00D2035D"/>
    <w:rsid w:val="00D25F6B"/>
    <w:rsid w:val="00D428D9"/>
    <w:rsid w:val="00D64C3C"/>
    <w:rsid w:val="00D76AFF"/>
    <w:rsid w:val="00D96C40"/>
    <w:rsid w:val="00D974C1"/>
    <w:rsid w:val="00DA3BBC"/>
    <w:rsid w:val="00DA7A4A"/>
    <w:rsid w:val="00DB7ED9"/>
    <w:rsid w:val="00DE6C5F"/>
    <w:rsid w:val="00E11BB5"/>
    <w:rsid w:val="00E13187"/>
    <w:rsid w:val="00E14FBD"/>
    <w:rsid w:val="00E151EA"/>
    <w:rsid w:val="00E15DC7"/>
    <w:rsid w:val="00E2066E"/>
    <w:rsid w:val="00E51E0C"/>
    <w:rsid w:val="00E55AD3"/>
    <w:rsid w:val="00E56406"/>
    <w:rsid w:val="00E63045"/>
    <w:rsid w:val="00E706A4"/>
    <w:rsid w:val="00E72F98"/>
    <w:rsid w:val="00E77E9A"/>
    <w:rsid w:val="00E81BFD"/>
    <w:rsid w:val="00E87845"/>
    <w:rsid w:val="00E92E27"/>
    <w:rsid w:val="00EA4CBF"/>
    <w:rsid w:val="00EA6A02"/>
    <w:rsid w:val="00ED326B"/>
    <w:rsid w:val="00ED51EE"/>
    <w:rsid w:val="00EF5B41"/>
    <w:rsid w:val="00EF7251"/>
    <w:rsid w:val="00F072A0"/>
    <w:rsid w:val="00F17D06"/>
    <w:rsid w:val="00F25AC4"/>
    <w:rsid w:val="00F42152"/>
    <w:rsid w:val="00F44E7D"/>
    <w:rsid w:val="00F72C5B"/>
    <w:rsid w:val="00F8744E"/>
    <w:rsid w:val="00F91ECA"/>
    <w:rsid w:val="00FD6EFB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0707A"/>
  <w15:docId w15:val="{46252CDB-72DF-445C-979C-E2451A86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596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kv03\OneDrive\Documents\Custom%20Office%20Templates\Workshee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Worksheet</Template>
  <TotalTime>156</TotalTime>
  <Pages>5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Verma</dc:creator>
  <cp:keywords/>
  <dc:description/>
  <cp:lastModifiedBy>Prateek Verma</cp:lastModifiedBy>
  <cp:revision>57</cp:revision>
  <dcterms:created xsi:type="dcterms:W3CDTF">2026-08-15T16:40:00Z</dcterms:created>
  <dcterms:modified xsi:type="dcterms:W3CDTF">2026-09-24T18:00:00Z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